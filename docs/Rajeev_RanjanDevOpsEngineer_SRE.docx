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E970" w14:textId="66F229B8" w:rsidR="00F41BEE" w:rsidRPr="002849E6" w:rsidRDefault="00455251" w:rsidP="002849E6">
      <w:pPr>
        <w:rPr>
          <w:b/>
          <w:bCs/>
        </w:rPr>
      </w:pPr>
      <w:r w:rsidRPr="002849E6">
        <w:rPr>
          <w:b/>
          <w:bCs/>
        </w:rPr>
        <w:t>Rajeev Ranjan</w:t>
      </w:r>
    </w:p>
    <w:p w14:paraId="798244D3" w14:textId="761A86AC" w:rsidR="00F41BEE" w:rsidRPr="00455251" w:rsidRDefault="00455251" w:rsidP="00455251">
      <w:pPr>
        <w:pStyle w:val="Heading2"/>
      </w:pPr>
      <w:r w:rsidRPr="00455251">
        <w:t xml:space="preserve">SITE RELIABILITY ENGINEER | DEVOPS ENGINEER </w:t>
      </w:r>
      <w:r w:rsidR="00F41BEE" w:rsidRPr="00455251">
        <w:t xml:space="preserve"> </w:t>
      </w:r>
    </w:p>
    <w:p w14:paraId="6ABF7CF4" w14:textId="117E79CD" w:rsidR="00003455" w:rsidRPr="00003455" w:rsidRDefault="00F41BEE" w:rsidP="0055104B">
      <w:pPr>
        <w:pStyle w:val="Heading2"/>
      </w:pPr>
      <w:r>
        <w:t xml:space="preserve"> </w:t>
      </w:r>
      <w:r w:rsidR="00455251">
        <w:t>+91 8971352338</w:t>
      </w:r>
      <w:r w:rsidRPr="00B5257D">
        <w:t xml:space="preserve"> |</w:t>
      </w:r>
      <w:r>
        <w:t xml:space="preserve"> </w:t>
      </w:r>
      <w:hyperlink r:id="rId11" w:history="1">
        <w:r w:rsidR="00455251" w:rsidRPr="00455251">
          <w:rPr>
            <w:rStyle w:val="Hyperlink"/>
            <w:color w:val="auto"/>
          </w:rPr>
          <w:t>rajeevranjan456@gmail.com</w:t>
        </w:r>
      </w:hyperlink>
      <w:r w:rsidR="00455251">
        <w:t xml:space="preserve"> |</w:t>
      </w:r>
      <w:r w:rsidRPr="00B5257D">
        <w:t xml:space="preserve"> </w:t>
      </w:r>
      <w:r w:rsidR="00455251" w:rsidRPr="00455251">
        <w:t>https://www.linkedin.com/in/rajeev-ranjan-39008590/</w:t>
      </w:r>
    </w:p>
    <w:p w14:paraId="4F2991AE" w14:textId="78DBBEB0" w:rsidR="00F41BEE" w:rsidRPr="002237E8" w:rsidRDefault="00274217" w:rsidP="00455251">
      <w:pPr>
        <w:pStyle w:val="Heading2"/>
        <w:rPr>
          <w:sz w:val="24"/>
          <w:szCs w:val="24"/>
        </w:rPr>
      </w:pPr>
      <w:r>
        <w:rPr>
          <w:sz w:val="24"/>
          <w:szCs w:val="24"/>
        </w:rPr>
        <w:t>Professional Summary</w:t>
      </w:r>
    </w:p>
    <w:p w14:paraId="08C68F6A"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4EF6A04B">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F970080"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5F235D9B" w14:textId="6DCBDE4E" w:rsidR="00003455" w:rsidRDefault="00455251" w:rsidP="009E3475">
      <w:r w:rsidRPr="00455251">
        <w:t>Results-driven DevOps Engineer / Site Reliability Engineer with 7+ years of experience designing, automating, and managing scalable cloud-native infrastructure and CI/CD platforms in enterprise environments. Expertise in Kubernetes, Docker, AWS, GCP, Terraform, Ansible, Jenkins, Grafana, ELK Stack, and infrastructure automation. Proven ability to build highly available systems, optimize cloud infrastructure costs, implement monitoring and alerting solutions, and improve deployment efficiency through DevOps best practices. Strong experience in CI/CD pipeline automation, Infrastructure as Code (</w:t>
      </w:r>
      <w:proofErr w:type="spellStart"/>
      <w:r w:rsidRPr="00455251">
        <w:t>IaC</w:t>
      </w:r>
      <w:proofErr w:type="spellEnd"/>
      <w:r w:rsidRPr="00455251">
        <w:t>), incident management, observability, and cross-functional collaboration.</w:t>
      </w:r>
    </w:p>
    <w:p w14:paraId="6ACAE90F" w14:textId="2B5BC52A" w:rsidR="00F41BEE" w:rsidRPr="002237E8" w:rsidRDefault="00AF6286" w:rsidP="002237E8">
      <w:pPr>
        <w:pStyle w:val="Heading2"/>
        <w:rPr>
          <w:sz w:val="24"/>
          <w:szCs w:val="24"/>
        </w:rPr>
      </w:pPr>
      <w:r w:rsidRPr="002237E8">
        <w:rPr>
          <w:sz w:val="24"/>
          <w:szCs w:val="24"/>
        </w:rPr>
        <w:t>Technical Skills</w:t>
      </w:r>
    </w:p>
    <w:p w14:paraId="055BD7EB" w14:textId="5C24F173" w:rsidR="00003455" w:rsidRPr="00003455" w:rsidRDefault="00003455" w:rsidP="00003455">
      <w:pPr>
        <w:spacing w:line="168" w:lineRule="auto"/>
        <w:rPr>
          <w:sz w:val="10"/>
          <w:szCs w:val="12"/>
        </w:rPr>
      </w:pPr>
    </w:p>
    <w:p w14:paraId="459BBA5A" w14:textId="16CF675A" w:rsidR="00AF6286" w:rsidRPr="00BD5B36" w:rsidRDefault="00AF6286" w:rsidP="00BD5B36">
      <w:pPr>
        <w:pStyle w:val="ListParagraph"/>
        <w:numPr>
          <w:ilvl w:val="0"/>
          <w:numId w:val="36"/>
        </w:numPr>
        <w:rPr>
          <w:b/>
          <w:bCs/>
          <w:lang w:val="en-IN"/>
        </w:rPr>
      </w:pPr>
      <w:r w:rsidRPr="00BD5B36">
        <w:rPr>
          <w:b/>
          <w:bCs/>
          <w:lang w:val="en-IN"/>
        </w:rPr>
        <w:t>Cloud &amp; Infrastructure</w:t>
      </w:r>
      <w:r w:rsidR="002849E6" w:rsidRPr="00BD5B36">
        <w:rPr>
          <w:b/>
          <w:bCs/>
          <w:lang w:val="en-IN"/>
        </w:rPr>
        <w:t xml:space="preserve">: </w:t>
      </w:r>
      <w:r w:rsidRPr="00BD5B36">
        <w:rPr>
          <w:lang w:val="en-IN"/>
        </w:rPr>
        <w:t>AWS (EC2, IAM, VPC</w:t>
      </w:r>
      <w:r w:rsidR="002E4CB2" w:rsidRPr="00BD5B36">
        <w:rPr>
          <w:lang w:val="en-IN"/>
        </w:rPr>
        <w:t>,</w:t>
      </w:r>
      <w:r w:rsidR="000A70EF" w:rsidRPr="00BD5B36">
        <w:rPr>
          <w:lang w:val="en-IN"/>
        </w:rPr>
        <w:t xml:space="preserve"> CloudWatch</w:t>
      </w:r>
      <w:r w:rsidR="002E4CB2" w:rsidRPr="00BD5B36">
        <w:rPr>
          <w:lang w:val="en-IN"/>
        </w:rPr>
        <w:t>,</w:t>
      </w:r>
      <w:r w:rsidR="000A70EF" w:rsidRPr="00BD5B36">
        <w:rPr>
          <w:lang w:val="en-IN"/>
        </w:rPr>
        <w:t xml:space="preserve"> </w:t>
      </w:r>
      <w:r w:rsidR="002E4CB2" w:rsidRPr="00BD5B36">
        <w:rPr>
          <w:lang w:val="en-IN"/>
        </w:rPr>
        <w:t>ECR</w:t>
      </w:r>
      <w:r w:rsidR="00841EA0" w:rsidRPr="00BD5B36">
        <w:rPr>
          <w:lang w:val="en-IN"/>
        </w:rPr>
        <w:t>, EKS</w:t>
      </w:r>
      <w:r w:rsidRPr="00BD5B36">
        <w:rPr>
          <w:lang w:val="en-IN"/>
        </w:rPr>
        <w:t>), Google Cloud Platform (GCP</w:t>
      </w:r>
      <w:r w:rsidR="00841EA0" w:rsidRPr="00BD5B36">
        <w:rPr>
          <w:lang w:val="en-IN"/>
        </w:rPr>
        <w:t xml:space="preserve">, GKE, </w:t>
      </w:r>
      <w:r w:rsidR="00841EA0" w:rsidRPr="00841EA0">
        <w:t>Istio</w:t>
      </w:r>
      <w:r w:rsidRPr="00BD5B36">
        <w:rPr>
          <w:lang w:val="en-IN"/>
        </w:rPr>
        <w:t>), Docker</w:t>
      </w:r>
    </w:p>
    <w:p w14:paraId="05C738E2" w14:textId="24B5D67E" w:rsidR="00AF6286" w:rsidRPr="00BD5B36" w:rsidRDefault="00AF6286" w:rsidP="00BD5B36">
      <w:pPr>
        <w:pStyle w:val="ListParagraph"/>
        <w:numPr>
          <w:ilvl w:val="0"/>
          <w:numId w:val="36"/>
        </w:numPr>
        <w:rPr>
          <w:b/>
          <w:bCs/>
          <w:lang w:val="en-IN"/>
        </w:rPr>
      </w:pPr>
      <w:r w:rsidRPr="00BD5B36">
        <w:rPr>
          <w:b/>
          <w:bCs/>
          <w:lang w:val="en-IN"/>
        </w:rPr>
        <w:t>CI/CD &amp; Automation</w:t>
      </w:r>
      <w:r w:rsidR="002849E6" w:rsidRPr="00BD5B36">
        <w:rPr>
          <w:b/>
          <w:bCs/>
          <w:lang w:val="en-IN"/>
        </w:rPr>
        <w:t xml:space="preserve">: </w:t>
      </w:r>
      <w:r w:rsidRPr="00BD5B36">
        <w:rPr>
          <w:lang w:val="en-IN"/>
        </w:rPr>
        <w:t>Jenkins, Spinnaker, CI/CD Pipeline Automation, Git, GitHub</w:t>
      </w:r>
      <w:r w:rsidR="00110630">
        <w:rPr>
          <w:lang w:val="en-IN"/>
        </w:rPr>
        <w:t xml:space="preserve">, </w:t>
      </w:r>
      <w:r w:rsidR="00110630" w:rsidRPr="00110630">
        <w:t>Blue-Green Deployments</w:t>
      </w:r>
      <w:r w:rsidR="00110630">
        <w:t xml:space="preserve">, </w:t>
      </w:r>
      <w:r w:rsidR="00110630" w:rsidRPr="00110630">
        <w:t>Canary Deployments</w:t>
      </w:r>
    </w:p>
    <w:p w14:paraId="57C0453E" w14:textId="61B6759B" w:rsidR="00AF6286" w:rsidRPr="00BD5B36" w:rsidRDefault="00AF6286" w:rsidP="00BD5B36">
      <w:pPr>
        <w:pStyle w:val="ListParagraph"/>
        <w:numPr>
          <w:ilvl w:val="0"/>
          <w:numId w:val="36"/>
        </w:numPr>
        <w:rPr>
          <w:b/>
          <w:bCs/>
          <w:lang w:val="en-IN"/>
        </w:rPr>
      </w:pPr>
      <w:r w:rsidRPr="00BD5B36">
        <w:rPr>
          <w:b/>
          <w:bCs/>
          <w:lang w:val="en-IN"/>
        </w:rPr>
        <w:t>Infrastructure as Code (</w:t>
      </w:r>
      <w:proofErr w:type="spellStart"/>
      <w:r w:rsidRPr="00BD5B36">
        <w:rPr>
          <w:b/>
          <w:bCs/>
          <w:lang w:val="en-IN"/>
        </w:rPr>
        <w:t>IaC</w:t>
      </w:r>
      <w:proofErr w:type="spellEnd"/>
      <w:r w:rsidRPr="00BD5B36">
        <w:rPr>
          <w:b/>
          <w:bCs/>
          <w:lang w:val="en-IN"/>
        </w:rPr>
        <w:t>)</w:t>
      </w:r>
      <w:r w:rsidR="002849E6" w:rsidRPr="00BD5B36">
        <w:rPr>
          <w:b/>
          <w:bCs/>
          <w:lang w:val="en-IN"/>
        </w:rPr>
        <w:t xml:space="preserve">: </w:t>
      </w:r>
      <w:r w:rsidRPr="00BD5B36">
        <w:rPr>
          <w:lang w:val="en-IN"/>
        </w:rPr>
        <w:t>Terraform, Ansible</w:t>
      </w:r>
      <w:r w:rsidR="007D509F" w:rsidRPr="00BD5B36">
        <w:rPr>
          <w:lang w:val="en-IN"/>
        </w:rPr>
        <w:t xml:space="preserve">, </w:t>
      </w:r>
      <w:r w:rsidR="007D509F" w:rsidRPr="007D509F">
        <w:t>Terraform Modules</w:t>
      </w:r>
      <w:r w:rsidR="007D509F">
        <w:t xml:space="preserve">, </w:t>
      </w:r>
      <w:r w:rsidR="007D509F" w:rsidRPr="007D509F">
        <w:t>Infrastructure Provisioning</w:t>
      </w:r>
      <w:r w:rsidR="007D509F">
        <w:t xml:space="preserve">, </w:t>
      </w:r>
      <w:r w:rsidR="007D509F" w:rsidRPr="007D509F">
        <w:t>Remote State Management</w:t>
      </w:r>
    </w:p>
    <w:p w14:paraId="39B8DB4D" w14:textId="103351FE" w:rsidR="00AF6286" w:rsidRPr="00BD5B36" w:rsidRDefault="00AF6286" w:rsidP="00BD5B36">
      <w:pPr>
        <w:pStyle w:val="ListParagraph"/>
        <w:numPr>
          <w:ilvl w:val="0"/>
          <w:numId w:val="36"/>
        </w:numPr>
        <w:rPr>
          <w:b/>
          <w:bCs/>
          <w:lang w:val="en-IN"/>
        </w:rPr>
      </w:pPr>
      <w:r w:rsidRPr="00BD5B36">
        <w:rPr>
          <w:b/>
          <w:bCs/>
          <w:lang w:val="en-IN"/>
        </w:rPr>
        <w:t>Monitoring, Logging &amp; Alerting</w:t>
      </w:r>
      <w:r w:rsidR="002849E6" w:rsidRPr="00BD5B36">
        <w:rPr>
          <w:b/>
          <w:bCs/>
          <w:lang w:val="en-IN"/>
        </w:rPr>
        <w:t xml:space="preserve">: </w:t>
      </w:r>
      <w:r w:rsidRPr="00BD5B36">
        <w:rPr>
          <w:lang w:val="en-IN"/>
        </w:rPr>
        <w:t xml:space="preserve">Prometheus, Grafana, ELK Stack, Kibana, PagerDuty, Go-Alert </w:t>
      </w:r>
    </w:p>
    <w:p w14:paraId="5932F9B3" w14:textId="231ED916" w:rsidR="00AF6286" w:rsidRPr="00BD5B36" w:rsidRDefault="00AF6286" w:rsidP="00BD5B36">
      <w:pPr>
        <w:pStyle w:val="ListParagraph"/>
        <w:numPr>
          <w:ilvl w:val="0"/>
          <w:numId w:val="36"/>
        </w:numPr>
        <w:rPr>
          <w:b/>
          <w:bCs/>
          <w:lang w:val="en-IN"/>
        </w:rPr>
      </w:pPr>
      <w:r w:rsidRPr="00BD5B36">
        <w:rPr>
          <w:b/>
          <w:bCs/>
          <w:lang w:val="en-IN"/>
        </w:rPr>
        <w:t>Scripting &amp; Programming</w:t>
      </w:r>
      <w:r w:rsidR="002849E6" w:rsidRPr="00BD5B36">
        <w:rPr>
          <w:b/>
          <w:bCs/>
          <w:lang w:val="en-IN"/>
        </w:rPr>
        <w:t xml:space="preserve">: </w:t>
      </w:r>
      <w:r w:rsidRPr="00BD5B36">
        <w:rPr>
          <w:lang w:val="en-IN"/>
        </w:rPr>
        <w:t>Bash Scripting, YAML</w:t>
      </w:r>
      <w:r w:rsidR="00726501" w:rsidRPr="00BD5B36">
        <w:rPr>
          <w:lang w:val="en-IN"/>
        </w:rPr>
        <w:t>, Python</w:t>
      </w:r>
    </w:p>
    <w:p w14:paraId="5C53ABF2" w14:textId="78D251EA" w:rsidR="00AF6286" w:rsidRPr="00BD5B36" w:rsidRDefault="00AF6286" w:rsidP="00BD5B36">
      <w:pPr>
        <w:pStyle w:val="ListParagraph"/>
        <w:numPr>
          <w:ilvl w:val="0"/>
          <w:numId w:val="36"/>
        </w:numPr>
        <w:rPr>
          <w:b/>
          <w:bCs/>
          <w:lang w:val="en-IN"/>
        </w:rPr>
      </w:pPr>
      <w:r w:rsidRPr="00BD5B36">
        <w:rPr>
          <w:b/>
          <w:bCs/>
          <w:lang w:val="en-IN"/>
        </w:rPr>
        <w:t>DevOps &amp; Reliability</w:t>
      </w:r>
      <w:r w:rsidR="002849E6" w:rsidRPr="00BD5B36">
        <w:rPr>
          <w:b/>
          <w:bCs/>
          <w:lang w:val="en-IN"/>
        </w:rPr>
        <w:t xml:space="preserve">: </w:t>
      </w:r>
      <w:r w:rsidRPr="00BD5B36">
        <w:rPr>
          <w:lang w:val="en-IN"/>
        </w:rPr>
        <w:t>Incident Management, SLI/SLO Implementation, Chaos Engineering, Capacity Planning, Root Cause Analysis (RCA), High Availability &amp; Scalability</w:t>
      </w:r>
      <w:r w:rsidR="006808E0">
        <w:rPr>
          <w:lang w:val="en-IN"/>
        </w:rPr>
        <w:t xml:space="preserve">, </w:t>
      </w:r>
      <w:r w:rsidR="006808E0" w:rsidRPr="006808E0">
        <w:t>Observability</w:t>
      </w:r>
    </w:p>
    <w:p w14:paraId="2F5B521C" w14:textId="6FAA3AC2" w:rsidR="0055104B" w:rsidRPr="007132FC" w:rsidRDefault="00A53BE4" w:rsidP="00AF6286">
      <w:pPr>
        <w:pStyle w:val="ListParagraph"/>
        <w:numPr>
          <w:ilvl w:val="0"/>
          <w:numId w:val="36"/>
        </w:numPr>
        <w:rPr>
          <w:b/>
          <w:bCs/>
          <w:lang w:val="en-IN"/>
        </w:rPr>
      </w:pPr>
      <w:r w:rsidRPr="00BD5B36">
        <w:rPr>
          <w:b/>
          <w:bCs/>
          <w:lang w:val="en-IN"/>
        </w:rPr>
        <w:t>Kubernetes</w:t>
      </w:r>
      <w:r w:rsidR="002849E6" w:rsidRPr="00BD5B36">
        <w:rPr>
          <w:b/>
          <w:bCs/>
          <w:lang w:val="en-IN"/>
        </w:rPr>
        <w:t xml:space="preserve">: </w:t>
      </w:r>
      <w:r w:rsidRPr="002849E6">
        <w:t>GKE, Helm, Ingress Controllers, RBAC, Network Policies, HPA</w:t>
      </w:r>
      <w:r w:rsidR="00675D0E">
        <w:t xml:space="preserve">, </w:t>
      </w:r>
      <w:r w:rsidR="00675D0E" w:rsidRPr="00675D0E">
        <w:t>Service Mesh</w:t>
      </w:r>
    </w:p>
    <w:p w14:paraId="10BAFF82" w14:textId="396943BA" w:rsidR="007132FC" w:rsidRPr="00FC5D33" w:rsidRDefault="007132FC" w:rsidP="00AF6286">
      <w:pPr>
        <w:pStyle w:val="ListParagraph"/>
        <w:numPr>
          <w:ilvl w:val="0"/>
          <w:numId w:val="36"/>
        </w:numPr>
        <w:rPr>
          <w:b/>
          <w:bCs/>
          <w:lang w:val="en-IN"/>
        </w:rPr>
      </w:pPr>
      <w:r w:rsidRPr="007132FC">
        <w:rPr>
          <w:b/>
          <w:bCs/>
        </w:rPr>
        <w:t>Operating Systems:</w:t>
      </w:r>
      <w:r>
        <w:rPr>
          <w:b/>
          <w:bCs/>
        </w:rPr>
        <w:t xml:space="preserve"> </w:t>
      </w:r>
      <w:r w:rsidRPr="007132FC">
        <w:t>Linux (RHEL, Ubuntu, CentOS</w:t>
      </w:r>
      <w:r w:rsidR="006D77AB">
        <w:t>)</w:t>
      </w:r>
    </w:p>
    <w:p w14:paraId="27500FCB" w14:textId="77777777" w:rsidR="00FC5D33" w:rsidRPr="00FC5D33" w:rsidRDefault="00FC5D33" w:rsidP="00FC5D33">
      <w:pPr>
        <w:pStyle w:val="ListParagraph"/>
        <w:rPr>
          <w:b/>
          <w:bCs/>
          <w:lang w:val="en-IN"/>
        </w:rPr>
      </w:pPr>
    </w:p>
    <w:p w14:paraId="69CD9CCC" w14:textId="796BACC0" w:rsidR="00AF6286" w:rsidRPr="002237E8" w:rsidRDefault="00AF6286" w:rsidP="002237E8">
      <w:pPr>
        <w:pStyle w:val="Heading2"/>
        <w:rPr>
          <w:sz w:val="24"/>
          <w:szCs w:val="24"/>
          <w:lang w:val="en-IN"/>
        </w:rPr>
      </w:pPr>
      <w:r w:rsidRPr="002237E8">
        <w:rPr>
          <w:sz w:val="24"/>
          <w:szCs w:val="24"/>
          <w:lang w:val="en-IN"/>
        </w:rPr>
        <w:t>PROFESSIONAL EXPERIENCE</w:t>
      </w:r>
    </w:p>
    <w:p w14:paraId="7FE66526" w14:textId="77777777" w:rsidR="00085C5A" w:rsidRDefault="00085C5A" w:rsidP="00AF6286">
      <w:pPr>
        <w:rPr>
          <w:b/>
          <w:bCs/>
          <w:lang w:val="en-IN"/>
        </w:rPr>
      </w:pPr>
    </w:p>
    <w:p w14:paraId="340EF66B" w14:textId="27338E4A" w:rsidR="00AF6286" w:rsidRPr="00AF6286" w:rsidRDefault="00AF6286" w:rsidP="00AF6286">
      <w:pPr>
        <w:rPr>
          <w:b/>
          <w:bCs/>
          <w:lang w:val="en-IN"/>
        </w:rPr>
      </w:pPr>
      <w:r w:rsidRPr="00AF6286">
        <w:rPr>
          <w:b/>
          <w:bCs/>
          <w:lang w:val="en-IN"/>
        </w:rPr>
        <w:t xml:space="preserve">Site Reliability Engineer | Lowe’s Services India </w:t>
      </w:r>
      <w:proofErr w:type="spellStart"/>
      <w:r w:rsidRPr="00AF6286">
        <w:rPr>
          <w:b/>
          <w:bCs/>
          <w:lang w:val="en-IN"/>
        </w:rPr>
        <w:t>Pvt.</w:t>
      </w:r>
      <w:proofErr w:type="spellEnd"/>
      <w:r w:rsidRPr="00AF6286">
        <w:rPr>
          <w:b/>
          <w:bCs/>
          <w:lang w:val="en-IN"/>
        </w:rPr>
        <w:t xml:space="preserve"> Ltd., Bangalore</w:t>
      </w:r>
      <w:r>
        <w:rPr>
          <w:b/>
          <w:bCs/>
          <w:lang w:val="en-IN"/>
        </w:rPr>
        <w:t xml:space="preserve">                                      </w:t>
      </w:r>
      <w:r w:rsidRPr="00AF6286">
        <w:rPr>
          <w:b/>
          <w:bCs/>
          <w:lang w:val="en-IN"/>
        </w:rPr>
        <w:t>2017 – Present</w:t>
      </w:r>
    </w:p>
    <w:p w14:paraId="3D10291C" w14:textId="77777777" w:rsidR="00AF6286" w:rsidRPr="00AF6286" w:rsidRDefault="00AF6286" w:rsidP="00AF6286">
      <w:pPr>
        <w:numPr>
          <w:ilvl w:val="0"/>
          <w:numId w:val="26"/>
        </w:numPr>
        <w:rPr>
          <w:lang w:val="en-IN"/>
        </w:rPr>
      </w:pPr>
      <w:r w:rsidRPr="00AF6286">
        <w:rPr>
          <w:lang w:val="en-IN"/>
        </w:rPr>
        <w:t xml:space="preserve">Designed, implemented, and maintained enterprise-grade CI/CD pipelines using Jenkins, Kubernetes, Docker, and Spinnaker, reducing deployment time by 40% and accelerating software release cycles across multiple production environments. </w:t>
      </w:r>
    </w:p>
    <w:p w14:paraId="3005E087" w14:textId="77777777" w:rsidR="00AF6286" w:rsidRPr="00AF6286" w:rsidRDefault="00AF6286" w:rsidP="00AF6286">
      <w:pPr>
        <w:numPr>
          <w:ilvl w:val="0"/>
          <w:numId w:val="26"/>
        </w:numPr>
        <w:rPr>
          <w:lang w:val="en-IN"/>
        </w:rPr>
      </w:pPr>
      <w:r w:rsidRPr="00AF6286">
        <w:rPr>
          <w:lang w:val="en-IN"/>
        </w:rPr>
        <w:t xml:space="preserve">Automated cloud infrastructure provisioning and configuration management using Terraform and Ansible, improving infrastructure consistency and reducing manual provisioning efforts by 60%. </w:t>
      </w:r>
    </w:p>
    <w:p w14:paraId="3CEE0D36" w14:textId="77777777" w:rsidR="00375363" w:rsidRDefault="00375363" w:rsidP="00AF6286">
      <w:pPr>
        <w:numPr>
          <w:ilvl w:val="0"/>
          <w:numId w:val="26"/>
        </w:numPr>
        <w:rPr>
          <w:lang w:val="en-IN"/>
        </w:rPr>
      </w:pPr>
      <w:r w:rsidRPr="00375363">
        <w:rPr>
          <w:lang w:val="en-IN"/>
        </w:rPr>
        <w:t>Managed 150+ Kubernetes workloads across AWS and GCP supporting enterprise e-commerce platforms with 99.9% availability and serving millions of customer transactions annually.</w:t>
      </w:r>
    </w:p>
    <w:p w14:paraId="0927FF49" w14:textId="4DCC97F2" w:rsidR="00AF6286" w:rsidRPr="00AF6286" w:rsidRDefault="00AF6286" w:rsidP="00AF6286">
      <w:pPr>
        <w:numPr>
          <w:ilvl w:val="0"/>
          <w:numId w:val="26"/>
        </w:numPr>
        <w:rPr>
          <w:lang w:val="en-IN"/>
        </w:rPr>
      </w:pPr>
      <w:r w:rsidRPr="00AF6286">
        <w:rPr>
          <w:lang w:val="en-IN"/>
        </w:rPr>
        <w:t xml:space="preserve">Administered Kubernetes and Docker container orchestration environments, improving application scalability, deployment stability, and resource utilization efficiency. </w:t>
      </w:r>
    </w:p>
    <w:p w14:paraId="5E795C20" w14:textId="77777777" w:rsidR="00AF6286" w:rsidRPr="00AF6286" w:rsidRDefault="00AF6286" w:rsidP="00AF6286">
      <w:pPr>
        <w:numPr>
          <w:ilvl w:val="0"/>
          <w:numId w:val="26"/>
        </w:numPr>
        <w:rPr>
          <w:lang w:val="en-IN"/>
        </w:rPr>
      </w:pPr>
      <w:r w:rsidRPr="00AF6286">
        <w:rPr>
          <w:lang w:val="en-IN"/>
        </w:rPr>
        <w:t xml:space="preserve">Implemented centralized monitoring, logging, and alerting solutions using Grafana, Prometheus, ELK Stack, and Kibana, enabling proactive issue detection and reducing critical incident response times by 35%. </w:t>
      </w:r>
    </w:p>
    <w:p w14:paraId="70D011D6" w14:textId="77777777" w:rsidR="00AF6286" w:rsidRPr="00AF6286" w:rsidRDefault="00AF6286" w:rsidP="00AF6286">
      <w:pPr>
        <w:numPr>
          <w:ilvl w:val="0"/>
          <w:numId w:val="26"/>
        </w:numPr>
        <w:rPr>
          <w:lang w:val="en-IN"/>
        </w:rPr>
      </w:pPr>
      <w:r w:rsidRPr="00AF6286">
        <w:rPr>
          <w:lang w:val="en-IN"/>
        </w:rPr>
        <w:t xml:space="preserve">Developed automation scripts using Python and Bash scripting to streamline operational workflows, automate repetitive tasks, and improve engineering productivity. </w:t>
      </w:r>
    </w:p>
    <w:p w14:paraId="79493341" w14:textId="77777777" w:rsidR="00AF6286" w:rsidRPr="00AF6286" w:rsidRDefault="00AF6286" w:rsidP="00AF6286">
      <w:pPr>
        <w:numPr>
          <w:ilvl w:val="0"/>
          <w:numId w:val="26"/>
        </w:numPr>
        <w:rPr>
          <w:lang w:val="en-IN"/>
        </w:rPr>
      </w:pPr>
      <w:r w:rsidRPr="00AF6286">
        <w:rPr>
          <w:lang w:val="en-IN"/>
        </w:rPr>
        <w:t xml:space="preserve">Integrated </w:t>
      </w:r>
      <w:proofErr w:type="spellStart"/>
      <w:r w:rsidRPr="00AF6286">
        <w:rPr>
          <w:lang w:val="en-IN"/>
        </w:rPr>
        <w:t>DevSecOps</w:t>
      </w:r>
      <w:proofErr w:type="spellEnd"/>
      <w:r w:rsidRPr="00AF6286">
        <w:rPr>
          <w:lang w:val="en-IN"/>
        </w:rPr>
        <w:t xml:space="preserve"> best practices into CI/CD workflows by enforcing secure deployment standards, infrastructure hardening, and automated operational compliance checks. </w:t>
      </w:r>
    </w:p>
    <w:p w14:paraId="579DB9F0" w14:textId="77777777" w:rsidR="00234CBD" w:rsidRPr="00234CBD" w:rsidRDefault="00234CBD" w:rsidP="00AF6286">
      <w:pPr>
        <w:numPr>
          <w:ilvl w:val="0"/>
          <w:numId w:val="26"/>
        </w:numPr>
        <w:rPr>
          <w:lang w:val="en-IN"/>
        </w:rPr>
      </w:pPr>
      <w:r w:rsidRPr="00234CBD">
        <w:t>Partnered with development, QA, and operations teams to troubleshoot complex production incidents, optimize deployment workflows, and improve service reliability across distributed cloud-native environments.</w:t>
      </w:r>
    </w:p>
    <w:p w14:paraId="2177FBE3" w14:textId="0502CDCC" w:rsidR="00AF6286" w:rsidRPr="00AF6286" w:rsidRDefault="00AF6286" w:rsidP="00AF6286">
      <w:pPr>
        <w:numPr>
          <w:ilvl w:val="0"/>
          <w:numId w:val="26"/>
        </w:numPr>
        <w:rPr>
          <w:lang w:val="en-IN"/>
        </w:rPr>
      </w:pPr>
      <w:r w:rsidRPr="00AF6286">
        <w:rPr>
          <w:lang w:val="en-IN"/>
        </w:rPr>
        <w:lastRenderedPageBreak/>
        <w:t xml:space="preserve">Led incident response management and on-call support using PagerDuty and Go-Alert, significantly reducing Mean Time to Resolution (MTTR) and minimizing production downtime. </w:t>
      </w:r>
    </w:p>
    <w:p w14:paraId="1306F076" w14:textId="77777777" w:rsidR="00AF6286" w:rsidRPr="00AF6286" w:rsidRDefault="00AF6286" w:rsidP="00AF6286">
      <w:pPr>
        <w:numPr>
          <w:ilvl w:val="0"/>
          <w:numId w:val="26"/>
        </w:numPr>
        <w:rPr>
          <w:lang w:val="en-IN"/>
        </w:rPr>
      </w:pPr>
      <w:r w:rsidRPr="00AF6286">
        <w:rPr>
          <w:lang w:val="en-IN"/>
        </w:rPr>
        <w:t xml:space="preserve">Conducted root cause analysis (RCA) and blameless postmortems for critical production incidents, driving continuous improvement initiatives and long-term system reliability enhancements. </w:t>
      </w:r>
    </w:p>
    <w:p w14:paraId="0C438CCD" w14:textId="77777777" w:rsidR="00AF6286" w:rsidRPr="00AF6286" w:rsidRDefault="00AF6286" w:rsidP="00AF6286">
      <w:pPr>
        <w:numPr>
          <w:ilvl w:val="0"/>
          <w:numId w:val="26"/>
        </w:numPr>
        <w:rPr>
          <w:lang w:val="en-IN"/>
        </w:rPr>
      </w:pPr>
      <w:r w:rsidRPr="00AF6286">
        <w:rPr>
          <w:lang w:val="en-IN"/>
        </w:rPr>
        <w:t xml:space="preserve">Implemented SLI/SLO frameworks to monitor service reliability metrics and ensure alignment with business objectives and customer experience expectations. </w:t>
      </w:r>
    </w:p>
    <w:p w14:paraId="76A5A510" w14:textId="1F230BD6" w:rsidR="00546445" w:rsidRPr="00AF6286" w:rsidRDefault="00546445" w:rsidP="00AF6286">
      <w:pPr>
        <w:numPr>
          <w:ilvl w:val="0"/>
          <w:numId w:val="26"/>
        </w:numPr>
        <w:rPr>
          <w:lang w:val="en-IN"/>
        </w:rPr>
      </w:pPr>
      <w:r w:rsidRPr="00546445">
        <w:rPr>
          <w:lang w:val="en-IN"/>
        </w:rPr>
        <w:t>Reduced annual cloud spend by 30% through rightsizing, autoscaling, infrastructure optimization, and capacity planning initiatives.</w:t>
      </w:r>
    </w:p>
    <w:p w14:paraId="19189A43" w14:textId="77777777" w:rsidR="00085C5A" w:rsidRDefault="00085C5A" w:rsidP="00C72E9C">
      <w:pPr>
        <w:rPr>
          <w:rFonts w:cstheme="minorHAnsi"/>
          <w:b/>
          <w:bCs/>
          <w:lang w:val="en-IN"/>
        </w:rPr>
      </w:pPr>
    </w:p>
    <w:p w14:paraId="64D0C80B" w14:textId="44C372D1" w:rsidR="00C72E9C" w:rsidRDefault="00B10A1A" w:rsidP="00C72E9C">
      <w:pPr>
        <w:rPr>
          <w:b/>
          <w:bCs/>
          <w:lang w:val="en-IN"/>
        </w:rPr>
      </w:pPr>
      <w:r w:rsidRPr="00B10A1A">
        <w:rPr>
          <w:rFonts w:cstheme="minorHAnsi"/>
          <w:b/>
          <w:bCs/>
          <w:lang w:val="en-IN"/>
        </w:rPr>
        <w:t xml:space="preserve">iOS Developer | </w:t>
      </w:r>
      <w:proofErr w:type="spellStart"/>
      <w:r w:rsidRPr="00B10A1A">
        <w:rPr>
          <w:rFonts w:cstheme="minorHAnsi"/>
          <w:b/>
          <w:bCs/>
          <w:szCs w:val="20"/>
        </w:rPr>
        <w:t>Adeptpros</w:t>
      </w:r>
      <w:proofErr w:type="spellEnd"/>
      <w:r w:rsidRPr="00B10A1A">
        <w:rPr>
          <w:rFonts w:cstheme="minorHAnsi"/>
          <w:b/>
          <w:bCs/>
          <w:szCs w:val="20"/>
        </w:rPr>
        <w:t xml:space="preserve"> IT Solutions Pvt. Ltd</w:t>
      </w:r>
      <w:r w:rsidR="00C72E9C">
        <w:rPr>
          <w:rFonts w:cstheme="minorHAnsi"/>
          <w:b/>
          <w:bCs/>
          <w:szCs w:val="20"/>
        </w:rPr>
        <w:t xml:space="preserve">                                                  </w:t>
      </w:r>
      <w:r w:rsidR="001E3039">
        <w:rPr>
          <w:rFonts w:cstheme="minorHAnsi"/>
          <w:b/>
          <w:bCs/>
          <w:szCs w:val="20"/>
        </w:rPr>
        <w:t xml:space="preserve">                </w:t>
      </w:r>
      <w:r w:rsidR="00C72E9C">
        <w:rPr>
          <w:rFonts w:cstheme="minorHAnsi"/>
          <w:b/>
          <w:bCs/>
          <w:szCs w:val="20"/>
        </w:rPr>
        <w:t xml:space="preserve"> </w:t>
      </w:r>
      <w:r w:rsidR="00C72E9C" w:rsidRPr="00AF6286">
        <w:rPr>
          <w:b/>
          <w:bCs/>
          <w:lang w:val="en-IN"/>
        </w:rPr>
        <w:t>Apr 2015 – Apr 2017</w:t>
      </w:r>
    </w:p>
    <w:p w14:paraId="4C39417F" w14:textId="38973BB1" w:rsidR="00B10A1A" w:rsidRPr="00B10A1A" w:rsidRDefault="00B10A1A" w:rsidP="00AF6286">
      <w:pPr>
        <w:rPr>
          <w:rFonts w:cstheme="minorHAnsi"/>
          <w:b/>
          <w:bCs/>
          <w:lang w:val="en-IN"/>
        </w:rPr>
      </w:pPr>
    </w:p>
    <w:p w14:paraId="27BF411F" w14:textId="77777777" w:rsidR="00AF6286" w:rsidRPr="00AF6286" w:rsidRDefault="00AF6286" w:rsidP="00AF6286">
      <w:pPr>
        <w:numPr>
          <w:ilvl w:val="0"/>
          <w:numId w:val="28"/>
        </w:numPr>
        <w:rPr>
          <w:lang w:val="en-IN"/>
        </w:rPr>
      </w:pPr>
      <w:r w:rsidRPr="00AF6286">
        <w:rPr>
          <w:lang w:val="en-IN"/>
        </w:rPr>
        <w:t xml:space="preserve">Developed and maintained enterprise-grade iOS applications using Swift, Objective-C, and Xcode for IoT and consumer-focused solutions. </w:t>
      </w:r>
    </w:p>
    <w:p w14:paraId="6F320EC3" w14:textId="77777777" w:rsidR="00AF6286" w:rsidRPr="00AF6286" w:rsidRDefault="00AF6286" w:rsidP="00AF6286">
      <w:pPr>
        <w:numPr>
          <w:ilvl w:val="0"/>
          <w:numId w:val="28"/>
        </w:numPr>
        <w:rPr>
          <w:lang w:val="en-IN"/>
        </w:rPr>
      </w:pPr>
      <w:r w:rsidRPr="00AF6286">
        <w:rPr>
          <w:lang w:val="en-IN"/>
        </w:rPr>
        <w:t xml:space="preserve">Integrated RESTful APIs, analytics tools, and backend services to improve application functionality and user experience. </w:t>
      </w:r>
    </w:p>
    <w:p w14:paraId="6E6D3A22" w14:textId="77777777" w:rsidR="00AF6286" w:rsidRPr="00AF6286" w:rsidRDefault="00AF6286" w:rsidP="00AF6286">
      <w:pPr>
        <w:numPr>
          <w:ilvl w:val="0"/>
          <w:numId w:val="28"/>
        </w:numPr>
        <w:rPr>
          <w:lang w:val="en-IN"/>
        </w:rPr>
      </w:pPr>
      <w:r w:rsidRPr="00AF6286">
        <w:rPr>
          <w:lang w:val="en-IN"/>
        </w:rPr>
        <w:t xml:space="preserve">Optimized application performance and stability, reducing crash rates and improving application responsiveness. </w:t>
      </w:r>
    </w:p>
    <w:p w14:paraId="3E7A5417" w14:textId="595F0DBC" w:rsidR="00AF6286" w:rsidRDefault="00AF6286" w:rsidP="00AF6286">
      <w:pPr>
        <w:numPr>
          <w:ilvl w:val="0"/>
          <w:numId w:val="28"/>
        </w:numPr>
        <w:rPr>
          <w:lang w:val="en-IN"/>
        </w:rPr>
      </w:pPr>
      <w:r w:rsidRPr="00AF6286">
        <w:rPr>
          <w:lang w:val="en-IN"/>
        </w:rPr>
        <w:t xml:space="preserve">Managed App Store deployments, release management, and production support activities. </w:t>
      </w:r>
    </w:p>
    <w:p w14:paraId="092D7588" w14:textId="77777777" w:rsidR="00A95748" w:rsidRDefault="00A95748" w:rsidP="00A95748">
      <w:pPr>
        <w:rPr>
          <w:rFonts w:cstheme="minorHAnsi"/>
          <w:b/>
          <w:bCs/>
          <w:sz w:val="24"/>
          <w:szCs w:val="24"/>
          <w:lang w:val="en-IN"/>
        </w:rPr>
      </w:pPr>
    </w:p>
    <w:p w14:paraId="0AF65BF5" w14:textId="6E95F038" w:rsidR="00A95748" w:rsidRPr="00A95748" w:rsidRDefault="00A95748" w:rsidP="00A95748">
      <w:pPr>
        <w:rPr>
          <w:rFonts w:cstheme="minorHAnsi"/>
          <w:b/>
          <w:bCs/>
          <w:sz w:val="24"/>
          <w:szCs w:val="24"/>
          <w:lang w:val="en-IN"/>
        </w:rPr>
      </w:pPr>
      <w:r w:rsidRPr="00A95748">
        <w:rPr>
          <w:rFonts w:cstheme="minorHAnsi"/>
          <w:b/>
          <w:bCs/>
          <w:sz w:val="24"/>
          <w:szCs w:val="24"/>
          <w:lang w:val="en-IN"/>
        </w:rPr>
        <w:t>KEY ACHIEVEMENTS</w:t>
      </w:r>
    </w:p>
    <w:p w14:paraId="283270B7" w14:textId="77777777" w:rsidR="00A95748" w:rsidRPr="00A95748" w:rsidRDefault="00A95748" w:rsidP="00A95748">
      <w:pPr>
        <w:rPr>
          <w:lang w:val="en-IN"/>
        </w:rPr>
      </w:pPr>
    </w:p>
    <w:p w14:paraId="4CBC583D" w14:textId="79B47F2E" w:rsidR="00A95748" w:rsidRPr="00EC1E4E" w:rsidRDefault="00A95748" w:rsidP="00EC1E4E">
      <w:pPr>
        <w:pStyle w:val="ListParagraph"/>
        <w:numPr>
          <w:ilvl w:val="0"/>
          <w:numId w:val="33"/>
        </w:numPr>
        <w:rPr>
          <w:lang w:val="en-IN"/>
        </w:rPr>
      </w:pPr>
      <w:r w:rsidRPr="00A95748">
        <w:t>Reduced cloud infrastructure costs by 30% through optimization and capacity planning.</w:t>
      </w:r>
    </w:p>
    <w:p w14:paraId="3F238D0D" w14:textId="3F59ACA6" w:rsidR="00A95748" w:rsidRPr="00EC1E4E" w:rsidRDefault="00A95748" w:rsidP="00EC1E4E">
      <w:pPr>
        <w:pStyle w:val="ListParagraph"/>
        <w:numPr>
          <w:ilvl w:val="0"/>
          <w:numId w:val="33"/>
        </w:numPr>
        <w:rPr>
          <w:lang w:val="en-IN"/>
        </w:rPr>
      </w:pPr>
      <w:r w:rsidRPr="00A95748">
        <w:t>Improved deployment speed by 40% through CI/CD automation.</w:t>
      </w:r>
    </w:p>
    <w:p w14:paraId="302D6F52" w14:textId="06AB60AB" w:rsidR="00A95748" w:rsidRPr="00EC1E4E" w:rsidRDefault="00A95748" w:rsidP="00EC1E4E">
      <w:pPr>
        <w:pStyle w:val="ListParagraph"/>
        <w:numPr>
          <w:ilvl w:val="0"/>
          <w:numId w:val="33"/>
        </w:numPr>
        <w:rPr>
          <w:lang w:val="en-IN"/>
        </w:rPr>
      </w:pPr>
      <w:r w:rsidRPr="00A95748">
        <w:t>Achieved 99.9% platform availability across production environments.</w:t>
      </w:r>
    </w:p>
    <w:p w14:paraId="03495ACF" w14:textId="7371BE55" w:rsidR="00A95748" w:rsidRPr="00EC1E4E" w:rsidRDefault="00A95748" w:rsidP="00EC1E4E">
      <w:pPr>
        <w:pStyle w:val="ListParagraph"/>
        <w:numPr>
          <w:ilvl w:val="0"/>
          <w:numId w:val="33"/>
        </w:numPr>
        <w:rPr>
          <w:lang w:val="en-IN"/>
        </w:rPr>
      </w:pPr>
      <w:r w:rsidRPr="00A95748">
        <w:t>Reduced MTTR by 35% through observability and proactive monitoring initiatives.</w:t>
      </w:r>
    </w:p>
    <w:p w14:paraId="7BE5C2EC" w14:textId="77777777" w:rsidR="00A95748" w:rsidRPr="00A95748" w:rsidRDefault="00A95748" w:rsidP="00A95748">
      <w:pPr>
        <w:rPr>
          <w:lang w:val="en-IN"/>
        </w:rPr>
      </w:pPr>
    </w:p>
    <w:p w14:paraId="633B36A8" w14:textId="7C079DB1" w:rsidR="00AF6286" w:rsidRPr="002237E8" w:rsidRDefault="00AF6286" w:rsidP="002237E8">
      <w:pPr>
        <w:pStyle w:val="Heading2"/>
        <w:rPr>
          <w:sz w:val="24"/>
          <w:szCs w:val="24"/>
          <w:lang w:val="en-IN"/>
        </w:rPr>
      </w:pPr>
      <w:r w:rsidRPr="002237E8">
        <w:rPr>
          <w:sz w:val="24"/>
          <w:szCs w:val="24"/>
          <w:lang w:val="en-IN"/>
        </w:rPr>
        <w:t>CERTIFICATIONS</w:t>
      </w:r>
    </w:p>
    <w:p w14:paraId="71ACB5A7" w14:textId="77777777" w:rsidR="00AF6286" w:rsidRPr="00AF6286" w:rsidRDefault="00AF6286" w:rsidP="00AF6286">
      <w:pPr>
        <w:numPr>
          <w:ilvl w:val="0"/>
          <w:numId w:val="29"/>
        </w:numPr>
        <w:rPr>
          <w:lang w:val="en-IN"/>
        </w:rPr>
      </w:pPr>
      <w:r w:rsidRPr="00AF6286">
        <w:rPr>
          <w:lang w:val="en-IN"/>
        </w:rPr>
        <w:t xml:space="preserve">Certified Kubernetes Administrator (CKA) </w:t>
      </w:r>
    </w:p>
    <w:p w14:paraId="09C1B3B8" w14:textId="77777777" w:rsidR="00AF6286" w:rsidRPr="00AF6286" w:rsidRDefault="00AF6286" w:rsidP="00AF6286">
      <w:pPr>
        <w:numPr>
          <w:ilvl w:val="0"/>
          <w:numId w:val="29"/>
        </w:numPr>
        <w:rPr>
          <w:lang w:val="en-IN"/>
        </w:rPr>
      </w:pPr>
      <w:r w:rsidRPr="00AF6286">
        <w:rPr>
          <w:lang w:val="en-IN"/>
        </w:rPr>
        <w:t xml:space="preserve">Certified Terraform Associate </w:t>
      </w:r>
    </w:p>
    <w:p w14:paraId="67184A9F" w14:textId="77777777" w:rsidR="00AF6286" w:rsidRPr="00AF6286" w:rsidRDefault="00AF6286" w:rsidP="00AF6286">
      <w:pPr>
        <w:numPr>
          <w:ilvl w:val="0"/>
          <w:numId w:val="29"/>
        </w:numPr>
        <w:rPr>
          <w:lang w:val="en-IN"/>
        </w:rPr>
      </w:pPr>
      <w:r w:rsidRPr="00AF6286">
        <w:rPr>
          <w:lang w:val="en-IN"/>
        </w:rPr>
        <w:t xml:space="preserve">Certified Ansible Associate </w:t>
      </w:r>
    </w:p>
    <w:p w14:paraId="0145E832" w14:textId="77777777" w:rsidR="00AF6286" w:rsidRPr="002237E8" w:rsidRDefault="00AF6286" w:rsidP="002237E8">
      <w:pPr>
        <w:pStyle w:val="Heading2"/>
        <w:rPr>
          <w:sz w:val="24"/>
          <w:szCs w:val="24"/>
          <w:lang w:val="en-IN"/>
        </w:rPr>
      </w:pPr>
      <w:r w:rsidRPr="002237E8">
        <w:rPr>
          <w:sz w:val="24"/>
          <w:szCs w:val="24"/>
          <w:lang w:val="en-IN"/>
        </w:rPr>
        <w:t>EDUCATION</w:t>
      </w:r>
    </w:p>
    <w:p w14:paraId="71E986E6" w14:textId="1107A2C9" w:rsidR="00AF6286" w:rsidRPr="00AF6286" w:rsidRDefault="00AF6286" w:rsidP="00AF6286">
      <w:pPr>
        <w:rPr>
          <w:lang w:val="en-IN"/>
        </w:rPr>
      </w:pPr>
      <w:r w:rsidRPr="00AF6286">
        <w:rPr>
          <w:lang w:val="en-IN"/>
        </w:rPr>
        <w:t>Bachelor of Technology (</w:t>
      </w:r>
      <w:r w:rsidR="00B10A1A" w:rsidRPr="00AF6286">
        <w:rPr>
          <w:lang w:val="en-IN"/>
        </w:rPr>
        <w:t>B. Tech</w:t>
      </w:r>
      <w:r w:rsidRPr="00AF6286">
        <w:rPr>
          <w:lang w:val="en-IN"/>
        </w:rPr>
        <w:t xml:space="preserve">) – </w:t>
      </w:r>
      <w:r w:rsidR="002120C9">
        <w:rPr>
          <w:lang w:val="en-IN"/>
        </w:rPr>
        <w:t>E</w:t>
      </w:r>
      <w:r w:rsidR="009B663A">
        <w:rPr>
          <w:lang w:val="en-IN"/>
        </w:rPr>
        <w:t>lectronics &amp; Communication Engineering</w:t>
      </w:r>
      <w:r w:rsidRPr="00AF6286">
        <w:rPr>
          <w:lang w:val="en-IN"/>
        </w:rPr>
        <w:br/>
        <w:t>Dewan V.S. Institute of Engineering &amp; Technology, Meerut</w:t>
      </w:r>
    </w:p>
    <w:p w14:paraId="35578F35" w14:textId="7F228378" w:rsidR="00F41BEE" w:rsidRPr="00AF6286" w:rsidRDefault="00F41BEE" w:rsidP="00AF6286">
      <w:pPr>
        <w:rPr>
          <w:lang w:val="en-IN"/>
        </w:rPr>
      </w:pPr>
      <w:r>
        <w:t xml:space="preserve"> </w:t>
      </w:r>
    </w:p>
    <w:sectPr w:rsidR="00F41BEE" w:rsidRPr="00AF6286" w:rsidSect="00455251">
      <w:headerReference w:type="even" r:id="rId12"/>
      <w:headerReference w:type="default" r:id="rId13"/>
      <w:footerReference w:type="even" r:id="rId14"/>
      <w:footerReference w:type="default" r:id="rId15"/>
      <w:headerReference w:type="first" r:id="rId16"/>
      <w:footerReference w:type="first" r:id="rId17"/>
      <w:pgSz w:w="12240" w:h="15840"/>
      <w:pgMar w:top="907" w:right="1514" w:bottom="720" w:left="567" w:header="578" w:footer="28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61A25" w14:textId="77777777" w:rsidR="006012EF" w:rsidRDefault="006012EF">
      <w:pPr>
        <w:spacing w:after="0"/>
      </w:pPr>
      <w:r>
        <w:separator/>
      </w:r>
    </w:p>
  </w:endnote>
  <w:endnote w:type="continuationSeparator" w:id="0">
    <w:p w14:paraId="35BAE062" w14:textId="77777777" w:rsidR="006012EF" w:rsidRDefault="006012EF">
      <w:pPr>
        <w:spacing w:after="0"/>
      </w:pPr>
      <w:r>
        <w:continuationSeparator/>
      </w:r>
    </w:p>
  </w:endnote>
  <w:endnote w:type="continuationNotice" w:id="1">
    <w:p w14:paraId="5035753E" w14:textId="77777777" w:rsidR="006012EF" w:rsidRDefault="006012E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D57D7"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1120"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628F"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F985D" w14:textId="77777777" w:rsidR="006012EF" w:rsidRDefault="006012EF">
      <w:pPr>
        <w:spacing w:after="0"/>
      </w:pPr>
      <w:r>
        <w:separator/>
      </w:r>
    </w:p>
  </w:footnote>
  <w:footnote w:type="continuationSeparator" w:id="0">
    <w:p w14:paraId="33DE4192" w14:textId="77777777" w:rsidR="006012EF" w:rsidRDefault="006012EF">
      <w:pPr>
        <w:spacing w:after="0"/>
      </w:pPr>
      <w:r>
        <w:continuationSeparator/>
      </w:r>
    </w:p>
  </w:footnote>
  <w:footnote w:type="continuationNotice" w:id="1">
    <w:p w14:paraId="6DBDBAB5" w14:textId="77777777" w:rsidR="006012EF" w:rsidRDefault="006012E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F707"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BFC43"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4F38"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13626FD"/>
    <w:multiLevelType w:val="multilevel"/>
    <w:tmpl w:val="E1E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931DB"/>
    <w:multiLevelType w:val="multilevel"/>
    <w:tmpl w:val="66F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A5802"/>
    <w:multiLevelType w:val="multilevel"/>
    <w:tmpl w:val="3F9A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25CCB"/>
    <w:multiLevelType w:val="hybridMultilevel"/>
    <w:tmpl w:val="53CAE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C40F58"/>
    <w:multiLevelType w:val="hybridMultilevel"/>
    <w:tmpl w:val="BBC4D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6" w15:restartNumberingAfterBreak="0">
    <w:nsid w:val="3B6B4540"/>
    <w:multiLevelType w:val="multilevel"/>
    <w:tmpl w:val="BB50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D512E"/>
    <w:multiLevelType w:val="hybridMultilevel"/>
    <w:tmpl w:val="368CF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234A24"/>
    <w:multiLevelType w:val="multilevel"/>
    <w:tmpl w:val="66F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0DC4E07"/>
    <w:multiLevelType w:val="multilevel"/>
    <w:tmpl w:val="66F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C38D3"/>
    <w:multiLevelType w:val="multilevel"/>
    <w:tmpl w:val="66F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06287"/>
    <w:multiLevelType w:val="hybridMultilevel"/>
    <w:tmpl w:val="1FA4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CA615B1"/>
    <w:multiLevelType w:val="multilevel"/>
    <w:tmpl w:val="CDB0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231CA"/>
    <w:multiLevelType w:val="multilevel"/>
    <w:tmpl w:val="C0A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5217D"/>
    <w:multiLevelType w:val="hybridMultilevel"/>
    <w:tmpl w:val="EB3C1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170476"/>
    <w:multiLevelType w:val="multilevel"/>
    <w:tmpl w:val="66F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D7221"/>
    <w:multiLevelType w:val="hybridMultilevel"/>
    <w:tmpl w:val="EFEE4060"/>
    <w:lvl w:ilvl="0" w:tplc="DC683F54">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CC4CFD"/>
    <w:multiLevelType w:val="multilevel"/>
    <w:tmpl w:val="77A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5"/>
  </w:num>
  <w:num w:numId="15" w16cid:durableId="94441604">
    <w:abstractNumId w:val="15"/>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5"/>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5"/>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5"/>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9"/>
  </w:num>
  <w:num w:numId="20" w16cid:durableId="728110148">
    <w:abstractNumId w:val="28"/>
  </w:num>
  <w:num w:numId="21" w16cid:durableId="635836199">
    <w:abstractNumId w:val="12"/>
  </w:num>
  <w:num w:numId="22" w16cid:durableId="2008046466">
    <w:abstractNumId w:val="23"/>
  </w:num>
  <w:num w:numId="23" w16cid:durableId="49621392">
    <w:abstractNumId w:val="24"/>
  </w:num>
  <w:num w:numId="24" w16cid:durableId="345328431">
    <w:abstractNumId w:val="16"/>
  </w:num>
  <w:num w:numId="25" w16cid:durableId="794299819">
    <w:abstractNumId w:val="10"/>
  </w:num>
  <w:num w:numId="26" w16cid:durableId="1794598201">
    <w:abstractNumId w:val="21"/>
  </w:num>
  <w:num w:numId="27" w16cid:durableId="1810171852">
    <w:abstractNumId w:val="20"/>
  </w:num>
  <w:num w:numId="28" w16cid:durableId="298850848">
    <w:abstractNumId w:val="18"/>
  </w:num>
  <w:num w:numId="29" w16cid:durableId="1202672528">
    <w:abstractNumId w:val="26"/>
  </w:num>
  <w:num w:numId="30" w16cid:durableId="1002128561">
    <w:abstractNumId w:val="11"/>
  </w:num>
  <w:num w:numId="31" w16cid:durableId="1063723852">
    <w:abstractNumId w:val="17"/>
  </w:num>
  <w:num w:numId="32" w16cid:durableId="847064059">
    <w:abstractNumId w:val="27"/>
  </w:num>
  <w:num w:numId="33" w16cid:durableId="1968927816">
    <w:abstractNumId w:val="14"/>
  </w:num>
  <w:num w:numId="34" w16cid:durableId="52194556">
    <w:abstractNumId w:val="22"/>
  </w:num>
  <w:num w:numId="35" w16cid:durableId="188494628">
    <w:abstractNumId w:val="13"/>
  </w:num>
  <w:num w:numId="36" w16cid:durableId="20864149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251"/>
    <w:rsid w:val="00003455"/>
    <w:rsid w:val="000049B1"/>
    <w:rsid w:val="00021C10"/>
    <w:rsid w:val="00032277"/>
    <w:rsid w:val="00032383"/>
    <w:rsid w:val="00032982"/>
    <w:rsid w:val="00037A3D"/>
    <w:rsid w:val="00037A80"/>
    <w:rsid w:val="0004081D"/>
    <w:rsid w:val="00047720"/>
    <w:rsid w:val="00047C0B"/>
    <w:rsid w:val="000539BD"/>
    <w:rsid w:val="00066E2A"/>
    <w:rsid w:val="00076DB4"/>
    <w:rsid w:val="00085C5A"/>
    <w:rsid w:val="0009195F"/>
    <w:rsid w:val="000A70EF"/>
    <w:rsid w:val="000D355D"/>
    <w:rsid w:val="000F4E78"/>
    <w:rsid w:val="001046AC"/>
    <w:rsid w:val="0011008C"/>
    <w:rsid w:val="00110630"/>
    <w:rsid w:val="00111371"/>
    <w:rsid w:val="001172E5"/>
    <w:rsid w:val="00121AE3"/>
    <w:rsid w:val="00127335"/>
    <w:rsid w:val="001274B5"/>
    <w:rsid w:val="00140528"/>
    <w:rsid w:val="001433E3"/>
    <w:rsid w:val="001536E3"/>
    <w:rsid w:val="0016014D"/>
    <w:rsid w:val="001608CC"/>
    <w:rsid w:val="0018191F"/>
    <w:rsid w:val="00181FE7"/>
    <w:rsid w:val="00186230"/>
    <w:rsid w:val="00196E63"/>
    <w:rsid w:val="001A7F41"/>
    <w:rsid w:val="001C0B41"/>
    <w:rsid w:val="001D4B58"/>
    <w:rsid w:val="001E3039"/>
    <w:rsid w:val="00200572"/>
    <w:rsid w:val="00206AC4"/>
    <w:rsid w:val="002120C9"/>
    <w:rsid w:val="002237E8"/>
    <w:rsid w:val="00234CBD"/>
    <w:rsid w:val="00235A42"/>
    <w:rsid w:val="0026173A"/>
    <w:rsid w:val="00262033"/>
    <w:rsid w:val="002673F7"/>
    <w:rsid w:val="00271453"/>
    <w:rsid w:val="00274217"/>
    <w:rsid w:val="00276E4F"/>
    <w:rsid w:val="002849E6"/>
    <w:rsid w:val="00295104"/>
    <w:rsid w:val="002C0DDD"/>
    <w:rsid w:val="002D0EE4"/>
    <w:rsid w:val="002D59A2"/>
    <w:rsid w:val="002E4CB2"/>
    <w:rsid w:val="00302F19"/>
    <w:rsid w:val="00304404"/>
    <w:rsid w:val="00304507"/>
    <w:rsid w:val="003108DB"/>
    <w:rsid w:val="00331246"/>
    <w:rsid w:val="003319FB"/>
    <w:rsid w:val="00351D1B"/>
    <w:rsid w:val="00357FD0"/>
    <w:rsid w:val="003630D5"/>
    <w:rsid w:val="00374627"/>
    <w:rsid w:val="00375363"/>
    <w:rsid w:val="00380722"/>
    <w:rsid w:val="00394A6D"/>
    <w:rsid w:val="003B2143"/>
    <w:rsid w:val="003C14A1"/>
    <w:rsid w:val="003C151A"/>
    <w:rsid w:val="003C33C0"/>
    <w:rsid w:val="003C38F0"/>
    <w:rsid w:val="003F19B9"/>
    <w:rsid w:val="00400FD0"/>
    <w:rsid w:val="0040118E"/>
    <w:rsid w:val="00420DE9"/>
    <w:rsid w:val="0042232C"/>
    <w:rsid w:val="00433CD1"/>
    <w:rsid w:val="00445933"/>
    <w:rsid w:val="004476A1"/>
    <w:rsid w:val="004476B0"/>
    <w:rsid w:val="00455251"/>
    <w:rsid w:val="004A4BFA"/>
    <w:rsid w:val="004C62FF"/>
    <w:rsid w:val="004D433E"/>
    <w:rsid w:val="004E135F"/>
    <w:rsid w:val="004E47F6"/>
    <w:rsid w:val="004E6381"/>
    <w:rsid w:val="004F305A"/>
    <w:rsid w:val="004F7524"/>
    <w:rsid w:val="00504FB9"/>
    <w:rsid w:val="005114E7"/>
    <w:rsid w:val="00516CD9"/>
    <w:rsid w:val="00525C7B"/>
    <w:rsid w:val="005338E9"/>
    <w:rsid w:val="00536083"/>
    <w:rsid w:val="00542008"/>
    <w:rsid w:val="00543E0A"/>
    <w:rsid w:val="005463C0"/>
    <w:rsid w:val="00546445"/>
    <w:rsid w:val="0055104B"/>
    <w:rsid w:val="00560CFA"/>
    <w:rsid w:val="00563E8C"/>
    <w:rsid w:val="00582E2D"/>
    <w:rsid w:val="00594C68"/>
    <w:rsid w:val="00595BE7"/>
    <w:rsid w:val="005A1CE4"/>
    <w:rsid w:val="005A29F5"/>
    <w:rsid w:val="005A77FC"/>
    <w:rsid w:val="005A7D8A"/>
    <w:rsid w:val="005C2BF4"/>
    <w:rsid w:val="005D49B2"/>
    <w:rsid w:val="005D5D10"/>
    <w:rsid w:val="005E5E55"/>
    <w:rsid w:val="005F04C0"/>
    <w:rsid w:val="005F0D7E"/>
    <w:rsid w:val="006012EF"/>
    <w:rsid w:val="00605599"/>
    <w:rsid w:val="00605881"/>
    <w:rsid w:val="00616068"/>
    <w:rsid w:val="00627B1A"/>
    <w:rsid w:val="00651698"/>
    <w:rsid w:val="006638B4"/>
    <w:rsid w:val="006734FD"/>
    <w:rsid w:val="00675D0E"/>
    <w:rsid w:val="006808E0"/>
    <w:rsid w:val="00685753"/>
    <w:rsid w:val="00692F19"/>
    <w:rsid w:val="006953A2"/>
    <w:rsid w:val="006A3D6F"/>
    <w:rsid w:val="006A4757"/>
    <w:rsid w:val="006A7397"/>
    <w:rsid w:val="006B4315"/>
    <w:rsid w:val="006C10CE"/>
    <w:rsid w:val="006D236F"/>
    <w:rsid w:val="006D77AB"/>
    <w:rsid w:val="006E0605"/>
    <w:rsid w:val="006E401C"/>
    <w:rsid w:val="006E725B"/>
    <w:rsid w:val="006F0EAE"/>
    <w:rsid w:val="006F2441"/>
    <w:rsid w:val="007059AF"/>
    <w:rsid w:val="00711175"/>
    <w:rsid w:val="00712084"/>
    <w:rsid w:val="007132FC"/>
    <w:rsid w:val="007148DA"/>
    <w:rsid w:val="00726501"/>
    <w:rsid w:val="007571DC"/>
    <w:rsid w:val="00760E3F"/>
    <w:rsid w:val="00774126"/>
    <w:rsid w:val="0077621B"/>
    <w:rsid w:val="00781236"/>
    <w:rsid w:val="007941C7"/>
    <w:rsid w:val="007963CE"/>
    <w:rsid w:val="007A7186"/>
    <w:rsid w:val="007B31D1"/>
    <w:rsid w:val="007B3473"/>
    <w:rsid w:val="007D00B3"/>
    <w:rsid w:val="007D509F"/>
    <w:rsid w:val="00820962"/>
    <w:rsid w:val="00824550"/>
    <w:rsid w:val="008406FF"/>
    <w:rsid w:val="0084136C"/>
    <w:rsid w:val="00841EA0"/>
    <w:rsid w:val="00855CA3"/>
    <w:rsid w:val="008606B1"/>
    <w:rsid w:val="0086325C"/>
    <w:rsid w:val="00867CAD"/>
    <w:rsid w:val="00873549"/>
    <w:rsid w:val="00883FC0"/>
    <w:rsid w:val="00886378"/>
    <w:rsid w:val="00886E4A"/>
    <w:rsid w:val="008916B6"/>
    <w:rsid w:val="008D5413"/>
    <w:rsid w:val="008D5A41"/>
    <w:rsid w:val="008D6A27"/>
    <w:rsid w:val="008E038B"/>
    <w:rsid w:val="008E10EB"/>
    <w:rsid w:val="008E2DDD"/>
    <w:rsid w:val="008E380D"/>
    <w:rsid w:val="008E5671"/>
    <w:rsid w:val="008F2E47"/>
    <w:rsid w:val="00912D4C"/>
    <w:rsid w:val="00924DC2"/>
    <w:rsid w:val="0093056E"/>
    <w:rsid w:val="0093754D"/>
    <w:rsid w:val="00950405"/>
    <w:rsid w:val="00950EA4"/>
    <w:rsid w:val="00952F98"/>
    <w:rsid w:val="00956C3B"/>
    <w:rsid w:val="00961D86"/>
    <w:rsid w:val="00963905"/>
    <w:rsid w:val="00971892"/>
    <w:rsid w:val="0097323F"/>
    <w:rsid w:val="009757B2"/>
    <w:rsid w:val="009763C8"/>
    <w:rsid w:val="00982EDE"/>
    <w:rsid w:val="009858B8"/>
    <w:rsid w:val="009B24B9"/>
    <w:rsid w:val="009B663A"/>
    <w:rsid w:val="009C2119"/>
    <w:rsid w:val="009C2B6D"/>
    <w:rsid w:val="009C429D"/>
    <w:rsid w:val="009C7FD6"/>
    <w:rsid w:val="009D04EB"/>
    <w:rsid w:val="009D41D9"/>
    <w:rsid w:val="009D5B56"/>
    <w:rsid w:val="009E3475"/>
    <w:rsid w:val="009F2912"/>
    <w:rsid w:val="00A00679"/>
    <w:rsid w:val="00A00EFF"/>
    <w:rsid w:val="00A16966"/>
    <w:rsid w:val="00A249B7"/>
    <w:rsid w:val="00A27625"/>
    <w:rsid w:val="00A27D13"/>
    <w:rsid w:val="00A36F7A"/>
    <w:rsid w:val="00A41BF3"/>
    <w:rsid w:val="00A53BE4"/>
    <w:rsid w:val="00A7066C"/>
    <w:rsid w:val="00A70EFD"/>
    <w:rsid w:val="00A8131A"/>
    <w:rsid w:val="00A95748"/>
    <w:rsid w:val="00AA2091"/>
    <w:rsid w:val="00AA5747"/>
    <w:rsid w:val="00AB2C3D"/>
    <w:rsid w:val="00AB7158"/>
    <w:rsid w:val="00AD7B90"/>
    <w:rsid w:val="00AE371B"/>
    <w:rsid w:val="00AF3073"/>
    <w:rsid w:val="00AF6286"/>
    <w:rsid w:val="00B063E6"/>
    <w:rsid w:val="00B10A1A"/>
    <w:rsid w:val="00B15C87"/>
    <w:rsid w:val="00B203B6"/>
    <w:rsid w:val="00B35070"/>
    <w:rsid w:val="00B430AF"/>
    <w:rsid w:val="00B45B32"/>
    <w:rsid w:val="00B5201C"/>
    <w:rsid w:val="00B5257D"/>
    <w:rsid w:val="00B552A2"/>
    <w:rsid w:val="00B610B1"/>
    <w:rsid w:val="00B737C8"/>
    <w:rsid w:val="00B769EE"/>
    <w:rsid w:val="00B8342B"/>
    <w:rsid w:val="00B86516"/>
    <w:rsid w:val="00B9788E"/>
    <w:rsid w:val="00BB273E"/>
    <w:rsid w:val="00BC13E8"/>
    <w:rsid w:val="00BC59D5"/>
    <w:rsid w:val="00BC7FD6"/>
    <w:rsid w:val="00BD5B36"/>
    <w:rsid w:val="00BD735D"/>
    <w:rsid w:val="00C02576"/>
    <w:rsid w:val="00C03729"/>
    <w:rsid w:val="00C04033"/>
    <w:rsid w:val="00C2672B"/>
    <w:rsid w:val="00C30F46"/>
    <w:rsid w:val="00C444AC"/>
    <w:rsid w:val="00C57A94"/>
    <w:rsid w:val="00C57E43"/>
    <w:rsid w:val="00C6464E"/>
    <w:rsid w:val="00C72B59"/>
    <w:rsid w:val="00C72E9C"/>
    <w:rsid w:val="00C86F4F"/>
    <w:rsid w:val="00C904F1"/>
    <w:rsid w:val="00C95E33"/>
    <w:rsid w:val="00C9734F"/>
    <w:rsid w:val="00CC75DB"/>
    <w:rsid w:val="00D016ED"/>
    <w:rsid w:val="00D05F48"/>
    <w:rsid w:val="00D241A0"/>
    <w:rsid w:val="00D33143"/>
    <w:rsid w:val="00D37D67"/>
    <w:rsid w:val="00D4111F"/>
    <w:rsid w:val="00D468C9"/>
    <w:rsid w:val="00D52131"/>
    <w:rsid w:val="00D53A25"/>
    <w:rsid w:val="00D56207"/>
    <w:rsid w:val="00D6278D"/>
    <w:rsid w:val="00D7441A"/>
    <w:rsid w:val="00D757F2"/>
    <w:rsid w:val="00D765AF"/>
    <w:rsid w:val="00D9293D"/>
    <w:rsid w:val="00D95183"/>
    <w:rsid w:val="00DD4208"/>
    <w:rsid w:val="00DF3D23"/>
    <w:rsid w:val="00E01B82"/>
    <w:rsid w:val="00E21D0C"/>
    <w:rsid w:val="00E23538"/>
    <w:rsid w:val="00E321B6"/>
    <w:rsid w:val="00E45F8D"/>
    <w:rsid w:val="00E6189F"/>
    <w:rsid w:val="00E71047"/>
    <w:rsid w:val="00E726F0"/>
    <w:rsid w:val="00EA2B92"/>
    <w:rsid w:val="00EC12CE"/>
    <w:rsid w:val="00EC1E4E"/>
    <w:rsid w:val="00ED598E"/>
    <w:rsid w:val="00ED7FEB"/>
    <w:rsid w:val="00EE25F3"/>
    <w:rsid w:val="00F37140"/>
    <w:rsid w:val="00F40303"/>
    <w:rsid w:val="00F41BEE"/>
    <w:rsid w:val="00F47DC3"/>
    <w:rsid w:val="00F76599"/>
    <w:rsid w:val="00FC1F33"/>
    <w:rsid w:val="00FC5D33"/>
    <w:rsid w:val="00FF58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CF25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styleId="UnresolvedMention">
    <w:name w:val="Unresolved Mention"/>
    <w:basedOn w:val="DefaultParagraphFont"/>
    <w:uiPriority w:val="99"/>
    <w:semiHidden/>
    <w:unhideWhenUsed/>
    <w:rsid w:val="00455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jeevranjan456@gmai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ee\AppData\Roaming\Microsoft\Templates\ATS%20bold%20classic%20resume.dotx" TargetMode="External"/></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2.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BE5AEB-BD32-46FB-B4E8-5C314C3FA503}">
  <ds:schemaRefs>
    <ds:schemaRef ds:uri="http://schemas.microsoft.com/sharepoint/v3/contenttype/forms"/>
  </ds:schemaRefs>
</ds:datastoreItem>
</file>

<file path=customXml/itemProps4.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Template>
  <TotalTime>0</TotalTime>
  <Pages>2</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2026-06-02T19:08:00Z</dcterms:created>
  <dcterms:modified xsi:type="dcterms:W3CDTF">2026-06-25T18:13:00Z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